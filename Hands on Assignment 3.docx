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F9D01" w14:textId="77777777" w:rsidR="002C79E6" w:rsidRPr="00BA35BC" w:rsidRDefault="002C79E6" w:rsidP="002C79E6">
      <w:pPr>
        <w:rPr>
          <w:rFonts w:ascii="Times New Roman" w:hAnsi="Times New Roman" w:cs="Times New Roman"/>
          <w:sz w:val="24"/>
        </w:rPr>
      </w:pPr>
    </w:p>
    <w:p w14:paraId="5387145E" w14:textId="77777777" w:rsidR="002C79E6" w:rsidRPr="00BA35BC" w:rsidRDefault="002C79E6" w:rsidP="002C79E6">
      <w:pPr>
        <w:rPr>
          <w:rFonts w:ascii="Times New Roman" w:hAnsi="Times New Roman" w:cs="Times New Roman"/>
          <w:sz w:val="24"/>
        </w:rPr>
      </w:pPr>
    </w:p>
    <w:p w14:paraId="00252E4C" w14:textId="77777777" w:rsidR="002C79E6" w:rsidRPr="00BA35BC" w:rsidRDefault="002C79E6" w:rsidP="002C79E6">
      <w:pPr>
        <w:rPr>
          <w:rFonts w:ascii="Times New Roman" w:hAnsi="Times New Roman" w:cs="Times New Roman"/>
          <w:sz w:val="24"/>
        </w:rPr>
      </w:pPr>
    </w:p>
    <w:p w14:paraId="2D6DCC6A" w14:textId="77777777" w:rsidR="002C79E6" w:rsidRPr="00BA35BC" w:rsidRDefault="002C79E6" w:rsidP="002C79E6">
      <w:pPr>
        <w:rPr>
          <w:rFonts w:ascii="Times New Roman" w:hAnsi="Times New Roman" w:cs="Times New Roman"/>
          <w:sz w:val="24"/>
        </w:rPr>
      </w:pPr>
    </w:p>
    <w:p w14:paraId="6847B7D4" w14:textId="77777777" w:rsidR="002C79E6" w:rsidRPr="00BA35BC" w:rsidRDefault="002C79E6" w:rsidP="002C79E6">
      <w:pPr>
        <w:rPr>
          <w:rFonts w:ascii="Times New Roman" w:hAnsi="Times New Roman" w:cs="Times New Roman"/>
          <w:sz w:val="24"/>
        </w:rPr>
      </w:pPr>
    </w:p>
    <w:p w14:paraId="22642685" w14:textId="115D0CFD" w:rsidR="6A36C4BF" w:rsidRPr="00BA35BC" w:rsidRDefault="008F53F7" w:rsidP="00B863FB">
      <w:pPr>
        <w:pStyle w:val="Title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 on Assignment 3</w:t>
      </w:r>
    </w:p>
    <w:p w14:paraId="7726825F" w14:textId="3CD9813B" w:rsidR="201D26C8" w:rsidRPr="00BA35BC" w:rsidRDefault="201D26C8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</w:p>
    <w:p w14:paraId="1B647059" w14:textId="3D0A7B9A" w:rsidR="00A417C1" w:rsidRPr="00BA35BC" w:rsidRDefault="0056090C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BA35BC">
        <w:rPr>
          <w:rFonts w:ascii="Times New Roman" w:hAnsi="Times New Roman" w:cs="Times New Roman"/>
          <w:sz w:val="24"/>
          <w:szCs w:val="24"/>
        </w:rPr>
        <w:t>Shreya Rai</w:t>
      </w:r>
    </w:p>
    <w:p w14:paraId="7736C724" w14:textId="5992F05F" w:rsidR="002C79E6" w:rsidRPr="00BA35BC" w:rsidRDefault="00821A2D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BA35BC">
        <w:rPr>
          <w:rFonts w:ascii="Times New Roman" w:hAnsi="Times New Roman" w:cs="Times New Roman"/>
          <w:sz w:val="24"/>
          <w:szCs w:val="24"/>
        </w:rPr>
        <w:t>University of the Cumberlands</w:t>
      </w:r>
    </w:p>
    <w:p w14:paraId="0B82B4DB" w14:textId="6B53EA9A" w:rsidR="002C79E6" w:rsidRPr="00BA35BC" w:rsidRDefault="00000000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-568883333"/>
          <w:placeholder>
            <w:docPart w:val="CE72A3C9D03758468BD81A6796639D57"/>
          </w:placeholder>
          <w:temporary/>
          <w:showingPlcHdr/>
          <w15:appearance w15:val="hidden"/>
        </w:sdtPr>
        <w:sdtContent>
          <w:r w:rsidR="002C79E6" w:rsidRPr="00BA35BC">
            <w:rPr>
              <w:rFonts w:ascii="Times New Roman" w:hAnsi="Times New Roman" w:cs="Times New Roman"/>
              <w:sz w:val="24"/>
              <w:szCs w:val="24"/>
            </w:rPr>
            <w:t>Course Number:</w:t>
          </w:r>
        </w:sdtContent>
      </w:sdt>
      <w:r w:rsidR="002C79E6" w:rsidRPr="00BA35BC">
        <w:rPr>
          <w:rFonts w:ascii="Times New Roman" w:hAnsi="Times New Roman" w:cs="Times New Roman"/>
          <w:sz w:val="24"/>
          <w:szCs w:val="24"/>
        </w:rPr>
        <w:t xml:space="preserve"> </w:t>
      </w:r>
      <w:r w:rsidR="00821A2D" w:rsidRPr="00BA35BC">
        <w:rPr>
          <w:rFonts w:ascii="Times New Roman" w:hAnsi="Times New Roman" w:cs="Times New Roman"/>
          <w:sz w:val="24"/>
          <w:szCs w:val="24"/>
        </w:rPr>
        <w:t>MSCS-6</w:t>
      </w:r>
      <w:r w:rsidR="00CF7239" w:rsidRPr="00BA35BC">
        <w:rPr>
          <w:rFonts w:ascii="Times New Roman" w:hAnsi="Times New Roman" w:cs="Times New Roman"/>
          <w:sz w:val="24"/>
          <w:szCs w:val="24"/>
        </w:rPr>
        <w:t>33-M50</w:t>
      </w:r>
    </w:p>
    <w:p w14:paraId="3060E3F1" w14:textId="3F2700DE" w:rsidR="002C79E6" w:rsidRPr="00BA35BC" w:rsidRDefault="00CF7239" w:rsidP="00821A2D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BA35BC">
        <w:rPr>
          <w:rFonts w:ascii="Times New Roman" w:hAnsi="Times New Roman" w:cs="Times New Roman"/>
          <w:sz w:val="24"/>
          <w:szCs w:val="24"/>
        </w:rPr>
        <w:t>Dr Ulrich Vouama</w:t>
      </w:r>
    </w:p>
    <w:p w14:paraId="101558BD" w14:textId="69511EDF" w:rsidR="201D26C8" w:rsidRPr="00BA35BC" w:rsidRDefault="00821A2D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BA35BC">
        <w:rPr>
          <w:rFonts w:ascii="Times New Roman" w:hAnsi="Times New Roman" w:cs="Times New Roman"/>
          <w:sz w:val="24"/>
          <w:szCs w:val="24"/>
        </w:rPr>
        <w:t>0</w:t>
      </w:r>
      <w:r w:rsidR="008F53F7">
        <w:rPr>
          <w:rFonts w:ascii="Times New Roman" w:hAnsi="Times New Roman" w:cs="Times New Roman"/>
          <w:sz w:val="24"/>
          <w:szCs w:val="24"/>
        </w:rPr>
        <w:t>7</w:t>
      </w:r>
      <w:r w:rsidRPr="00BA35BC">
        <w:rPr>
          <w:rFonts w:ascii="Times New Roman" w:hAnsi="Times New Roman" w:cs="Times New Roman"/>
          <w:sz w:val="24"/>
          <w:szCs w:val="24"/>
        </w:rPr>
        <w:t>/</w:t>
      </w:r>
      <w:r w:rsidR="008F53F7">
        <w:rPr>
          <w:rFonts w:ascii="Times New Roman" w:hAnsi="Times New Roman" w:cs="Times New Roman"/>
          <w:sz w:val="24"/>
          <w:szCs w:val="24"/>
        </w:rPr>
        <w:t>05</w:t>
      </w:r>
      <w:r w:rsidRPr="00BA35BC">
        <w:rPr>
          <w:rFonts w:ascii="Times New Roman" w:hAnsi="Times New Roman" w:cs="Times New Roman"/>
          <w:sz w:val="24"/>
          <w:szCs w:val="24"/>
        </w:rPr>
        <w:t>/2026</w:t>
      </w:r>
    </w:p>
    <w:p w14:paraId="1DFA0961" w14:textId="77777777" w:rsidR="201D26C8" w:rsidRPr="00BA35BC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1C4682FE" w14:textId="77777777" w:rsidR="201D26C8" w:rsidRPr="00BA35BC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581BF8F4" w14:textId="77777777" w:rsidR="201D26C8" w:rsidRPr="00BA35BC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442A88B3" w14:textId="77777777" w:rsidR="201D26C8" w:rsidRPr="00BA35BC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2ECB0F9F" w14:textId="77777777" w:rsidR="201D26C8" w:rsidRPr="00BA35BC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3F232360" w14:textId="77777777" w:rsidR="201D26C8" w:rsidRPr="00BA35BC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4210E0D5" w14:textId="77777777" w:rsidR="201D26C8" w:rsidRPr="00BA35BC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1C8E25BF" w14:textId="77777777" w:rsidR="000D4642" w:rsidRPr="00BA35BC" w:rsidRDefault="000D4642">
      <w:pPr>
        <w:rPr>
          <w:rFonts w:ascii="Times New Roman" w:eastAsia="Calibri" w:hAnsi="Times New Roman" w:cs="Times New Roman"/>
          <w:sz w:val="24"/>
        </w:rPr>
      </w:pPr>
      <w:r w:rsidRPr="00BA35BC">
        <w:rPr>
          <w:rFonts w:ascii="Times New Roman" w:eastAsia="Calibri" w:hAnsi="Times New Roman" w:cs="Times New Roman"/>
          <w:sz w:val="24"/>
        </w:rPr>
        <w:br w:type="page"/>
      </w:r>
    </w:p>
    <w:p w14:paraId="5015EAEB" w14:textId="00CD78B3" w:rsidR="00CF7239" w:rsidRDefault="008F53F7" w:rsidP="008F53F7">
      <w:pPr>
        <w:pStyle w:val="Title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Hands on Assignment 3</w:t>
      </w:r>
    </w:p>
    <w:p w14:paraId="0E1209E5" w14:textId="12DD6F43" w:rsidR="008F53F7" w:rsidRDefault="008F53F7" w:rsidP="008F53F7">
      <w:pPr>
        <w:ind w:firstLine="0"/>
      </w:pPr>
      <w:r>
        <w:t xml:space="preserve">GitHub link - </w:t>
      </w:r>
      <w:hyperlink r:id="rId10" w:history="1">
        <w:r w:rsidRPr="008F53F7">
          <w:rPr>
            <w:rStyle w:val="Hyperlink"/>
          </w:rPr>
          <w:t>https://github.com/ShreyaRai20/Hands</w:t>
        </w:r>
        <w:r w:rsidRPr="008F53F7">
          <w:rPr>
            <w:rStyle w:val="Hyperlink"/>
          </w:rPr>
          <w:t>O</w:t>
        </w:r>
        <w:r w:rsidRPr="008F53F7">
          <w:rPr>
            <w:rStyle w:val="Hyperlink"/>
          </w:rPr>
          <w:t>nAssignment3Chatbot.git</w:t>
        </w:r>
      </w:hyperlink>
    </w:p>
    <w:p w14:paraId="691AC72E" w14:textId="65125A73" w:rsidR="008F53F7" w:rsidRDefault="008F53F7" w:rsidP="008F53F7">
      <w:pPr>
        <w:ind w:firstLine="0"/>
      </w:pPr>
      <w:r>
        <w:t>Training chat:</w:t>
      </w:r>
    </w:p>
    <w:p w14:paraId="607BED38" w14:textId="77777777" w:rsidR="008F53F7" w:rsidRDefault="008F53F7" w:rsidP="008F53F7">
      <w:pPr>
        <w:ind w:firstLine="0"/>
      </w:pPr>
      <w:r>
        <w:rPr>
          <w:noProof/>
        </w:rPr>
        <w:drawing>
          <wp:inline distT="0" distB="0" distL="0" distR="0" wp14:anchorId="39564CE9" wp14:editId="12BA9A83">
            <wp:extent cx="5943600" cy="1606550"/>
            <wp:effectExtent l="0" t="0" r="0" b="6350"/>
            <wp:docPr id="81087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71944" name="Picture 8108719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5AB9" w14:textId="2D09EE47" w:rsidR="008F53F7" w:rsidRDefault="008F53F7" w:rsidP="008F53F7">
      <w:pPr>
        <w:ind w:firstLine="0"/>
      </w:pPr>
      <w:r>
        <w:t>Training chat</w:t>
      </w:r>
      <w:r>
        <w:t xml:space="preserve"> and conversation chat</w:t>
      </w:r>
    </w:p>
    <w:p w14:paraId="6F1B677A" w14:textId="0D485576" w:rsidR="008F53F7" w:rsidRDefault="008F53F7" w:rsidP="008F53F7">
      <w:pPr>
        <w:ind w:firstLine="0"/>
      </w:pPr>
      <w:r>
        <w:rPr>
          <w:noProof/>
        </w:rPr>
        <w:drawing>
          <wp:inline distT="0" distB="0" distL="0" distR="0" wp14:anchorId="1BA2B4CF" wp14:editId="4D034D55">
            <wp:extent cx="5943600" cy="2797810"/>
            <wp:effectExtent l="0" t="0" r="0" b="0"/>
            <wp:docPr id="774679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9575" name="Picture 7746795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A99F" w14:textId="77777777" w:rsidR="008F53F7" w:rsidRPr="008F53F7" w:rsidRDefault="008F53F7" w:rsidP="008F53F7">
      <w:pPr>
        <w:ind w:firstLine="0"/>
      </w:pPr>
    </w:p>
    <w:sectPr w:rsidR="008F53F7" w:rsidRPr="008F53F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5D1028" w14:textId="77777777" w:rsidR="00A702AA" w:rsidRDefault="00A702AA">
      <w:pPr>
        <w:spacing w:line="240" w:lineRule="auto"/>
      </w:pPr>
      <w:r>
        <w:separator/>
      </w:r>
    </w:p>
    <w:p w14:paraId="65419A82" w14:textId="77777777" w:rsidR="00A702AA" w:rsidRDefault="00A702AA"/>
  </w:endnote>
  <w:endnote w:type="continuationSeparator" w:id="0">
    <w:p w14:paraId="18AE5CB2" w14:textId="77777777" w:rsidR="00A702AA" w:rsidRDefault="00A702AA">
      <w:pPr>
        <w:spacing w:line="240" w:lineRule="auto"/>
      </w:pPr>
      <w:r>
        <w:continuationSeparator/>
      </w:r>
    </w:p>
    <w:p w14:paraId="7426C7F1" w14:textId="77777777" w:rsidR="00A702AA" w:rsidRDefault="00A702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9732E7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7603DC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1CB092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7B3DA2" w14:textId="77777777" w:rsidR="00A702AA" w:rsidRDefault="00A702AA">
      <w:pPr>
        <w:spacing w:line="240" w:lineRule="auto"/>
      </w:pPr>
      <w:r>
        <w:separator/>
      </w:r>
    </w:p>
    <w:p w14:paraId="20F86A70" w14:textId="77777777" w:rsidR="00A702AA" w:rsidRDefault="00A702AA"/>
  </w:footnote>
  <w:footnote w:type="continuationSeparator" w:id="0">
    <w:p w14:paraId="38E2505D" w14:textId="77777777" w:rsidR="00A702AA" w:rsidRDefault="00A702AA">
      <w:pPr>
        <w:spacing w:line="240" w:lineRule="auto"/>
      </w:pPr>
      <w:r>
        <w:continuationSeparator/>
      </w:r>
    </w:p>
    <w:p w14:paraId="5D31D92C" w14:textId="77777777" w:rsidR="00A702AA" w:rsidRDefault="00A702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85414695"/>
      <w:docPartObj>
        <w:docPartGallery w:val="Page Numbers (Top of Page)"/>
        <w:docPartUnique/>
      </w:docPartObj>
    </w:sdtPr>
    <w:sdtContent>
      <w:p w14:paraId="2C3E7A71" w14:textId="41FEC373" w:rsidR="00821A2D" w:rsidRDefault="00821A2D" w:rsidP="00906F2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41973F0" w14:textId="77777777" w:rsidR="002F3AE9" w:rsidRDefault="002F3AE9" w:rsidP="00821A2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816366855"/>
      <w:docPartObj>
        <w:docPartGallery w:val="Page Numbers (Top of Page)"/>
        <w:docPartUnique/>
      </w:docPartObj>
    </w:sdtPr>
    <w:sdtContent>
      <w:p w14:paraId="56EE1DC6" w14:textId="30967DA5" w:rsidR="00821A2D" w:rsidRDefault="00821A2D" w:rsidP="00906F2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4E0F933" w14:textId="77777777" w:rsidR="0D6E5604" w:rsidRPr="002F3AE9" w:rsidRDefault="0D6E5604" w:rsidP="00821A2D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DB6021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0113E95"/>
    <w:multiLevelType w:val="hybridMultilevel"/>
    <w:tmpl w:val="30E63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7712D5"/>
    <w:multiLevelType w:val="multilevel"/>
    <w:tmpl w:val="71DE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901BF"/>
    <w:multiLevelType w:val="hybridMultilevel"/>
    <w:tmpl w:val="4BDA3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2E14EA"/>
    <w:multiLevelType w:val="hybridMultilevel"/>
    <w:tmpl w:val="1C38F9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84E55E1"/>
    <w:multiLevelType w:val="hybridMultilevel"/>
    <w:tmpl w:val="CBD42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364C93"/>
    <w:multiLevelType w:val="hybridMultilevel"/>
    <w:tmpl w:val="C2D63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B71B51"/>
    <w:multiLevelType w:val="hybridMultilevel"/>
    <w:tmpl w:val="67A22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6105CC"/>
    <w:multiLevelType w:val="hybridMultilevel"/>
    <w:tmpl w:val="02421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3B35DA"/>
    <w:multiLevelType w:val="hybridMultilevel"/>
    <w:tmpl w:val="6AC0B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392DEC"/>
    <w:multiLevelType w:val="hybridMultilevel"/>
    <w:tmpl w:val="A35A23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D85669"/>
    <w:multiLevelType w:val="multilevel"/>
    <w:tmpl w:val="C8E8299E"/>
    <w:lvl w:ilvl="0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asciiTheme="minorHAnsi" w:eastAsiaTheme="minorEastAsia" w:hAnsiTheme="minorHAnsi" w:cstheme="minorBidi" w:hint="default"/>
        <w:b w:val="0"/>
        <w:color w:val="000000"/>
        <w:sz w:val="22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Theme="minorHAnsi" w:eastAsiaTheme="minorEastAsia" w:hAnsiTheme="minorHAnsi" w:cstheme="minorBidi" w:hint="default"/>
        <w:b w:val="0"/>
        <w:color w:val="000000"/>
        <w:sz w:val="22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asciiTheme="minorHAnsi" w:eastAsiaTheme="minorEastAsia" w:hAnsiTheme="minorHAnsi" w:cstheme="minorBidi" w:hint="default"/>
        <w:b w:val="0"/>
        <w:color w:val="000000"/>
        <w:sz w:val="22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asciiTheme="minorHAnsi" w:eastAsiaTheme="minorEastAsia" w:hAnsiTheme="minorHAnsi" w:cstheme="minorBidi" w:hint="default"/>
        <w:b w:val="0"/>
        <w:color w:val="000000"/>
        <w:sz w:val="22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asciiTheme="minorHAnsi" w:eastAsiaTheme="minorEastAsia" w:hAnsiTheme="minorHAnsi" w:cstheme="minorBidi" w:hint="default"/>
        <w:b w:val="0"/>
        <w:color w:val="000000"/>
        <w:sz w:val="22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asciiTheme="minorHAnsi" w:eastAsiaTheme="minorEastAsia" w:hAnsiTheme="minorHAnsi" w:cstheme="minorBidi" w:hint="default"/>
        <w:b w:val="0"/>
        <w:color w:val="000000"/>
        <w:sz w:val="22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asciiTheme="minorHAnsi" w:eastAsiaTheme="minorEastAsia" w:hAnsiTheme="minorHAnsi" w:cstheme="minorBidi" w:hint="default"/>
        <w:b w:val="0"/>
        <w:color w:val="000000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asciiTheme="minorHAnsi" w:eastAsiaTheme="minorEastAsia" w:hAnsiTheme="minorHAnsi" w:cstheme="minorBidi" w:hint="default"/>
        <w:b w:val="0"/>
        <w:color w:val="000000"/>
        <w:sz w:val="22"/>
      </w:rPr>
    </w:lvl>
  </w:abstractNum>
  <w:abstractNum w:abstractNumId="21" w15:restartNumberingAfterBreak="0">
    <w:nsid w:val="42B972A6"/>
    <w:multiLevelType w:val="hybridMultilevel"/>
    <w:tmpl w:val="502AC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8F5FAD"/>
    <w:multiLevelType w:val="hybridMultilevel"/>
    <w:tmpl w:val="555E8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6277118"/>
    <w:multiLevelType w:val="hybridMultilevel"/>
    <w:tmpl w:val="DFEA8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10A14"/>
    <w:multiLevelType w:val="hybridMultilevel"/>
    <w:tmpl w:val="A3C404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6145AE"/>
    <w:multiLevelType w:val="hybridMultilevel"/>
    <w:tmpl w:val="E52C6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904292"/>
    <w:multiLevelType w:val="hybridMultilevel"/>
    <w:tmpl w:val="3F4A8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EE2979"/>
    <w:multiLevelType w:val="hybridMultilevel"/>
    <w:tmpl w:val="303EFF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0E5924"/>
    <w:multiLevelType w:val="hybridMultilevel"/>
    <w:tmpl w:val="206C4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677AF3"/>
    <w:multiLevelType w:val="hybridMultilevel"/>
    <w:tmpl w:val="1AD254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4DA252C"/>
    <w:multiLevelType w:val="hybridMultilevel"/>
    <w:tmpl w:val="9A60E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EC6ABC"/>
    <w:multiLevelType w:val="multilevel"/>
    <w:tmpl w:val="03F4F23C"/>
    <w:lvl w:ilvl="0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</w:rPr>
    </w:lvl>
    <w:lvl w:ilvl="1">
      <w:start w:val="1"/>
      <w:numFmt w:val="decimal"/>
      <w:isLgl/>
      <w:lvlText w:val="%1.%2."/>
      <w:lvlJc w:val="left"/>
      <w:pPr>
        <w:ind w:left="400" w:hanging="400"/>
      </w:pPr>
      <w:rPr>
        <w:rFonts w:ascii="-webkit-standard" w:hAnsi="-webkit-standard" w:cstheme="minorBidi" w:hint="default"/>
        <w:b w:val="0"/>
        <w:color w:val="000000"/>
        <w:sz w:val="27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="-webkit-standard" w:hAnsi="-webkit-standard" w:cstheme="minorBidi" w:hint="default"/>
        <w:b w:val="0"/>
        <w:color w:val="000000"/>
        <w:sz w:val="27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ascii="-webkit-standard" w:hAnsi="-webkit-standard" w:cstheme="minorBidi" w:hint="default"/>
        <w:b w:val="0"/>
        <w:color w:val="000000"/>
        <w:sz w:val="27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ascii="-webkit-standard" w:hAnsi="-webkit-standard" w:cstheme="minorBidi" w:hint="default"/>
        <w:b w:val="0"/>
        <w:color w:val="000000"/>
        <w:sz w:val="27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ascii="-webkit-standard" w:hAnsi="-webkit-standard" w:cstheme="minorBidi" w:hint="default"/>
        <w:b w:val="0"/>
        <w:color w:val="000000"/>
        <w:sz w:val="27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ascii="-webkit-standard" w:hAnsi="-webkit-standard" w:cstheme="minorBidi" w:hint="default"/>
        <w:b w:val="0"/>
        <w:color w:val="000000"/>
        <w:sz w:val="27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ascii="-webkit-standard" w:hAnsi="-webkit-standard" w:cstheme="minorBidi" w:hint="default"/>
        <w:b w:val="0"/>
        <w:color w:val="000000"/>
        <w:sz w:val="27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ascii="-webkit-standard" w:hAnsi="-webkit-standard" w:cstheme="minorBidi" w:hint="default"/>
        <w:b w:val="0"/>
        <w:color w:val="000000"/>
        <w:sz w:val="27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726027418">
    <w:abstractNumId w:val="21"/>
  </w:num>
  <w:num w:numId="13" w16cid:durableId="1459488606">
    <w:abstractNumId w:val="24"/>
  </w:num>
  <w:num w:numId="14" w16cid:durableId="2024865858">
    <w:abstractNumId w:val="13"/>
  </w:num>
  <w:num w:numId="15" w16cid:durableId="797377217">
    <w:abstractNumId w:val="22"/>
  </w:num>
  <w:num w:numId="16" w16cid:durableId="766853767">
    <w:abstractNumId w:val="28"/>
  </w:num>
  <w:num w:numId="17" w16cid:durableId="1034187656">
    <w:abstractNumId w:val="29"/>
  </w:num>
  <w:num w:numId="18" w16cid:durableId="68774023">
    <w:abstractNumId w:val="23"/>
  </w:num>
  <w:num w:numId="19" w16cid:durableId="997154327">
    <w:abstractNumId w:val="19"/>
  </w:num>
  <w:num w:numId="20" w16cid:durableId="414518890">
    <w:abstractNumId w:val="27"/>
  </w:num>
  <w:num w:numId="21" w16cid:durableId="957639319">
    <w:abstractNumId w:val="31"/>
  </w:num>
  <w:num w:numId="22" w16cid:durableId="1727024681">
    <w:abstractNumId w:val="11"/>
  </w:num>
  <w:num w:numId="23" w16cid:durableId="767115378">
    <w:abstractNumId w:val="17"/>
  </w:num>
  <w:num w:numId="24" w16cid:durableId="1843468001">
    <w:abstractNumId w:val="30"/>
  </w:num>
  <w:num w:numId="25" w16cid:durableId="168907340">
    <w:abstractNumId w:val="10"/>
  </w:num>
  <w:num w:numId="26" w16cid:durableId="381756268">
    <w:abstractNumId w:val="16"/>
  </w:num>
  <w:num w:numId="27" w16cid:durableId="1534607866">
    <w:abstractNumId w:val="20"/>
  </w:num>
  <w:num w:numId="28" w16cid:durableId="1803841303">
    <w:abstractNumId w:val="12"/>
  </w:num>
  <w:num w:numId="29" w16cid:durableId="441800384">
    <w:abstractNumId w:val="18"/>
  </w:num>
  <w:num w:numId="30" w16cid:durableId="557399199">
    <w:abstractNumId w:val="26"/>
  </w:num>
  <w:num w:numId="31" w16cid:durableId="2086294416">
    <w:abstractNumId w:val="15"/>
  </w:num>
  <w:num w:numId="32" w16cid:durableId="385107807">
    <w:abstractNumId w:val="25"/>
  </w:num>
  <w:num w:numId="33" w16cid:durableId="557975618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275"/>
    <w:rsid w:val="00015BE5"/>
    <w:rsid w:val="00023AFE"/>
    <w:rsid w:val="000A3D9B"/>
    <w:rsid w:val="000D4642"/>
    <w:rsid w:val="000D539D"/>
    <w:rsid w:val="00116273"/>
    <w:rsid w:val="00286A92"/>
    <w:rsid w:val="002A28AE"/>
    <w:rsid w:val="002C79E6"/>
    <w:rsid w:val="002F3AE9"/>
    <w:rsid w:val="00374352"/>
    <w:rsid w:val="003804CC"/>
    <w:rsid w:val="005406B4"/>
    <w:rsid w:val="0056090C"/>
    <w:rsid w:val="005C199E"/>
    <w:rsid w:val="005E059C"/>
    <w:rsid w:val="00602915"/>
    <w:rsid w:val="00664C1A"/>
    <w:rsid w:val="007174E6"/>
    <w:rsid w:val="007411E9"/>
    <w:rsid w:val="007E3F7F"/>
    <w:rsid w:val="00821A2D"/>
    <w:rsid w:val="00836275"/>
    <w:rsid w:val="0087407D"/>
    <w:rsid w:val="008F53F7"/>
    <w:rsid w:val="00952F66"/>
    <w:rsid w:val="00981C3E"/>
    <w:rsid w:val="009E7F45"/>
    <w:rsid w:val="00A417C1"/>
    <w:rsid w:val="00A702AA"/>
    <w:rsid w:val="00A70C90"/>
    <w:rsid w:val="00B511BB"/>
    <w:rsid w:val="00B863FB"/>
    <w:rsid w:val="00B86440"/>
    <w:rsid w:val="00BA35BC"/>
    <w:rsid w:val="00BB2D6F"/>
    <w:rsid w:val="00C00F8F"/>
    <w:rsid w:val="00C03068"/>
    <w:rsid w:val="00C50363"/>
    <w:rsid w:val="00C5315B"/>
    <w:rsid w:val="00CF0B1C"/>
    <w:rsid w:val="00CF7239"/>
    <w:rsid w:val="00D21959"/>
    <w:rsid w:val="00D620FD"/>
    <w:rsid w:val="00D91044"/>
    <w:rsid w:val="00E04368"/>
    <w:rsid w:val="00E67454"/>
    <w:rsid w:val="00EF55C5"/>
    <w:rsid w:val="00F2530F"/>
    <w:rsid w:val="00F6242A"/>
    <w:rsid w:val="00F922FF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B19A4A"/>
  <w15:chartTrackingRefBased/>
  <w15:docId w15:val="{08BAF122-C029-9C44-898F-D62DD7D98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821A2D"/>
  </w:style>
  <w:style w:type="character" w:customStyle="1" w:styleId="apple-converted-space">
    <w:name w:val="apple-converted-space"/>
    <w:basedOn w:val="DefaultParagraphFont"/>
    <w:rsid w:val="00C5315B"/>
  </w:style>
  <w:style w:type="character" w:styleId="UnresolvedMention">
    <w:name w:val="Unresolved Mention"/>
    <w:basedOn w:val="DefaultParagraphFont"/>
    <w:uiPriority w:val="99"/>
    <w:semiHidden/>
    <w:unhideWhenUsed/>
    <w:rsid w:val="008F53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53F7"/>
    <w:rPr>
      <w:color w:val="91919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github.com/ShreyaRai20/HandsOnAssignment3Chatbot.git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hreyarai/Library/Containers/com.microsoft.Word/Data/Library/Application%20Support/Microsoft/Office/16.0/DTS/Search/%7b8EA347D7-5C2E-314D-9023-C890C2D823E9%7dtf16392902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CE72A3C9D03758468BD81A6796639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AF05A-16AA-1642-B262-F414C242CB36}"/>
      </w:docPartPr>
      <w:docPartBody>
        <w:p w:rsidR="00415702" w:rsidRDefault="00000000">
          <w:pPr>
            <w:pStyle w:val="CE72A3C9D03758468BD81A6796639D57"/>
          </w:pPr>
          <w:r w:rsidRPr="3236C9DF">
            <w:t>Course Number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83"/>
    <w:rsid w:val="000C5093"/>
    <w:rsid w:val="00415702"/>
    <w:rsid w:val="005E059C"/>
    <w:rsid w:val="008B4A29"/>
    <w:rsid w:val="00981C3E"/>
    <w:rsid w:val="00A344AF"/>
    <w:rsid w:val="00A70C90"/>
    <w:rsid w:val="00B41CEC"/>
    <w:rsid w:val="00E9060B"/>
    <w:rsid w:val="00F2530F"/>
    <w:rsid w:val="00F9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72A3C9D03758468BD81A6796639D57">
    <w:name w:val="CE72A3C9D03758468BD81A6796639D57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{8EA347D7-5C2E-314D-9023-C890C2D823E9}tf16392902_win32.dotx</Template>
  <TotalTime>1</TotalTime>
  <Pages>2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rai</dc:creator>
  <cp:keywords/>
  <dc:description/>
  <cp:lastModifiedBy>shreya rai</cp:lastModifiedBy>
  <cp:revision>2</cp:revision>
  <dcterms:created xsi:type="dcterms:W3CDTF">2026-07-02T00:24:00Z</dcterms:created>
  <dcterms:modified xsi:type="dcterms:W3CDTF">2026-07-02T00:24:00Z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